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  <w:t xml:space="preserve">18. </w:t>
      </w:r>
      <w:r>
        <w:rPr/>
        <w:t>Represent the following decimal numbers in binary using 8-bit signed magnitude, one’s complement, two’s complement, and excess-127 representations.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  <w:t>a) 97</w:t>
        <w:br/>
        <w:t>8-bit signed magnitude : 01100001</w:t>
        <w:br/>
        <w:t>one’s complement : 01100001</w:t>
        <w:br/>
        <w:t>two’s complement : 01100001</w:t>
        <w:br/>
        <w:t>excess-127 : 11100000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>b) -97</w:t>
        <w:br/>
        <w:t>8-bit signed magnitude : 11100001</w:t>
        <w:br/>
        <w:t>one’s complement : 10011110</w:t>
        <w:br/>
        <w:t>two’s complement : 10011111</w:t>
        <w:br/>
        <w:t>excess-127 : 00011110</w:t>
      </w:r>
    </w:p>
    <w:p>
      <w:pPr>
        <w:pStyle w:val="BodyText"/>
        <w:bidi w:val="0"/>
        <w:spacing w:lineRule="auto" w:line="480"/>
        <w:jc w:val="start"/>
        <w:rPr/>
      </w:pPr>
      <w:r>
        <w:rPr/>
        <w:t>c) 44</w:t>
        <w:br/>
        <w:t>8-bit signed magnitude : 00101100</w:t>
        <w:br/>
        <w:t>one’s complement : 00101100</w:t>
        <w:br/>
        <w:t>two’s complement : 00101100</w:t>
        <w:br/>
        <w:t>excess-127 : 10101011</w:t>
      </w:r>
    </w:p>
    <w:p>
      <w:pPr>
        <w:pStyle w:val="BodyText"/>
        <w:bidi w:val="0"/>
        <w:spacing w:lineRule="auto" w:line="480"/>
        <w:jc w:val="start"/>
        <w:rPr/>
      </w:pPr>
      <w:r>
        <w:rPr/>
        <w:t>d) -44</w:t>
        <w:br/>
        <w:t>8-bit signed magnitude : 10101100</w:t>
        <w:br/>
        <w:t>one’s complement : 11010011</w:t>
        <w:br/>
        <w:t>two’s complement : 11010100</w:t>
        <w:br/>
        <w:t>excess-127 : 01010011</w:t>
      </w:r>
    </w:p>
    <w:p>
      <w:pPr>
        <w:pStyle w:val="Normal"/>
        <w:bidi w:val="0"/>
        <w:spacing w:lineRule="auto" w:line="480"/>
        <w:jc w:val="start"/>
        <w:rPr/>
      </w:pPr>
      <w:r>
        <w:rPr/>
        <w:t>28. Given a (very) tiny computer that has a word size of 6 bits, what are the smallest negative numbers and the largest positive numbers that this computer can represent in each of the following representations?</w:t>
      </w:r>
    </w:p>
    <w:p>
      <w:pPr>
        <w:pStyle w:val="BodyText"/>
        <w:bidi w:val="0"/>
        <w:spacing w:lineRule="auto" w:line="480"/>
        <w:jc w:val="start"/>
        <w:rPr/>
      </w:pPr>
      <w:r>
        <w:rPr>
          <w:rStyle w:val="Strong"/>
        </w:rPr>
        <w:t>a) One’s complement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Range = –(2^(n–1) – 1) to + (2^(n–1) – 1)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For n = 6 bits, range = –(2^5 – 1) to +(2^5 – 1)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= –31 to +31</w:t>
      </w:r>
    </w:p>
    <w:p>
      <w:pPr>
        <w:pStyle w:val="BodyText"/>
        <w:bidi w:val="0"/>
        <w:spacing w:lineRule="auto" w:line="480"/>
        <w:jc w:val="start"/>
        <w:rPr/>
      </w:pPr>
      <w:r>
        <w:rPr/>
        <w:t>Smallest negative number: –31</w:t>
        <w:br/>
        <w:t>Largest positive number: +31</w:t>
      </w:r>
    </w:p>
    <w:p>
      <w:pPr>
        <w:pStyle w:val="BodyText"/>
        <w:bidi w:val="0"/>
        <w:spacing w:lineRule="auto" w:line="480"/>
        <w:jc w:val="start"/>
        <w:rPr/>
      </w:pPr>
      <w:r>
        <w:rPr>
          <w:rStyle w:val="Strong"/>
        </w:rPr>
        <w:t>b) Two’s complement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Range = –(2^(n–1)) to + (2^(n–1) – 1)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For n = 6 bits, range = –(2^5) to +(2^5 – 1)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/>
      </w:pPr>
      <w:r>
        <w:rPr/>
        <w:t>= –32 to +31</w:t>
      </w:r>
    </w:p>
    <w:p>
      <w:pPr>
        <w:pStyle w:val="BodyText"/>
        <w:bidi w:val="0"/>
        <w:spacing w:lineRule="auto" w:line="480"/>
        <w:jc w:val="start"/>
        <w:rPr/>
      </w:pPr>
      <w:r>
        <w:rPr/>
        <w:t>Smallest negative number: –32</w:t>
        <w:br/>
        <w:t>Largest positive number: +31</w:t>
      </w:r>
    </w:p>
    <w:p>
      <w:pPr>
        <w:pStyle w:val="BodyText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51. </w:t>
      </w:r>
      <w:r>
        <w:rPr/>
        <w:t>Show how each of the following floating-point values would be stored using IEEE-754 single precision (be sure to indicate the sign bit, the exponent, and the significand fields):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a) </w:t>
      </w:r>
      <w:r>
        <w:rPr>
          <w:rStyle w:val="Strong"/>
        </w:rPr>
        <w:t>12.5</w:t>
      </w:r>
      <w:r>
        <w:rPr/>
        <w:br/>
        <w:t>Sign : 0</w:t>
        <w:br/>
        <w:t>Exponent (biased) : 10000010 (decimal 130 = 127 + 3)</w:t>
        <w:br/>
        <w:t>Significand (23 bits) : 10010000000000000000000</w:t>
        <w:br/>
        <w:t>Full 32-bit pattern: 0 10000010 10010000000000000000000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b) </w:t>
      </w:r>
      <w:r>
        <w:rPr>
          <w:rStyle w:val="Strong"/>
        </w:rPr>
        <w:t>−1.5</w:t>
      </w:r>
      <w:r>
        <w:rPr/>
        <w:br/>
        <w:t>Sign : 1</w:t>
        <w:br/>
        <w:t>Exponent (biased) : 01111111 (decimal 127 = 127 + 0)</w:t>
        <w:br/>
        <w:t>Significand (23 bits) : 10000000000000000000000</w:t>
        <w:br/>
        <w:t>Full 32-bit pattern: 1 01111111 10000000000000000000000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c) </w:t>
      </w:r>
      <w:r>
        <w:rPr>
          <w:rStyle w:val="Strong"/>
        </w:rPr>
        <w:t>0.75</w:t>
      </w:r>
      <w:r>
        <w:rPr/>
        <w:br/>
        <w:t>Sign : 0</w:t>
        <w:br/>
        <w:t>Exponent (biased) : 01111110 (decimal 126 = 127 − 1)</w:t>
        <w:br/>
        <w:t>Significand (23 bits) : 10000000000000000000000</w:t>
        <w:br/>
        <w:t>Full 32-bit pattern: 0 01111110 10000000000000000000000</w:t>
      </w:r>
    </w:p>
    <w:p>
      <w:pPr>
        <w:pStyle w:val="BodyText"/>
        <w:numPr>
          <w:ilvl w:val="0"/>
          <w:numId w:val="4"/>
        </w:numPr>
        <w:bidi w:val="0"/>
        <w:spacing w:lineRule="auto" w:line="480"/>
        <w:jc w:val="start"/>
        <w:rPr/>
      </w:pPr>
      <w:r>
        <w:rPr>
          <w:rStyle w:val="Strong"/>
        </w:rPr>
        <w:t>26.625</w:t>
      </w:r>
      <w:r>
        <w:rPr/>
        <w:br/>
        <w:t>Sign : 0</w:t>
        <w:br/>
        <w:t>Exponent (biased) : 10000011 (decimal 131 = 127 + 4)</w:t>
        <w:br/>
        <w:t>Significand (23 bits) : 10101010000000000000000</w:t>
        <w:br/>
        <w:t>Full 32-bit pattern: 0 10000011 10101010000000000000000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52. </w:t>
      </w:r>
      <w:r>
        <w:rPr/>
        <w:t xml:space="preserve">Show how each of the following floating-point values would be stored using IEEE-754 double precision (be sure to indicate the sign bit, the exponent, and the significand fields): </w:t>
      </w:r>
    </w:p>
    <w:p>
      <w:pPr>
        <w:pStyle w:val="BodyText"/>
        <w:bidi w:val="0"/>
        <w:spacing w:lineRule="auto" w:line="480"/>
        <w:jc w:val="start"/>
        <w:rPr/>
      </w:pPr>
      <w:r>
        <w:rPr/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a) </w:t>
      </w:r>
      <w:r>
        <w:rPr>
          <w:rStyle w:val="Strong"/>
        </w:rPr>
        <w:t>12.5</w:t>
      </w:r>
      <w:r>
        <w:rPr/>
        <w:br/>
        <w:t>Sign : 0</w:t>
        <w:br/>
        <w:t>Exponent (biased) : 10000000010 (decimal 1026 = 1023 + 3)</w:t>
        <w:br/>
        <w:t>Significand (52 bits) : 1001000000000000000000000000000000000000000000000000</w:t>
        <w:br/>
        <w:t>Full 64-bit pattern: 0 10000000010 1001000000000000000000000000000000000000000000000000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b) </w:t>
      </w:r>
      <w:r>
        <w:rPr>
          <w:rStyle w:val="Strong"/>
        </w:rPr>
        <w:t>−1.5</w:t>
      </w:r>
      <w:r>
        <w:rPr/>
        <w:br/>
        <w:t>Sign : 1</w:t>
        <w:br/>
        <w:t>Exponent (biased) : 01111111111 (decimal 1023 = 1023 + 0)</w:t>
        <w:br/>
        <w:t>Significand (52 bits) : 1000000000000000000000000000000000000000000000000000</w:t>
        <w:br/>
        <w:t>Full 64-bit pattern: 1 01111111111 1000000000000000000000000000000000000000000000000000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c) </w:t>
      </w:r>
      <w:r>
        <w:rPr>
          <w:rStyle w:val="Strong"/>
        </w:rPr>
        <w:t>0.75</w:t>
      </w:r>
      <w:r>
        <w:rPr/>
        <w:br/>
        <w:t>Sign : 0</w:t>
        <w:br/>
        <w:t>Exponent (biased) : 01111111110 (decimal 1022 = 1023 − 1)</w:t>
        <w:br/>
        <w:t>Significand (52 bits) : 1000000000000000000000000000000000000000000000000000</w:t>
        <w:br/>
        <w:t>Full 64-bit pattern: 0 01111111110 1000000000000000000000000000000000000000000000000000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d) </w:t>
      </w:r>
      <w:r>
        <w:rPr>
          <w:rStyle w:val="Strong"/>
        </w:rPr>
        <w:t>26.625</w:t>
      </w:r>
      <w:r>
        <w:rPr/>
        <w:br/>
        <w:t>Sign : 0</w:t>
        <w:br/>
        <w:t>Exponent (biased) : 10000000011 (decimal 1027 = 1023 + 4)</w:t>
        <w:br/>
        <w:t>Significand (52 bits) : 1010101000000000000000000000000000000000000000000000</w:t>
        <w:br/>
        <w:t>Full 64-bit pattern: 0 10000000011 1010101000000000000000000000000000000000000000000000</w:t>
      </w:r>
    </w:p>
    <w:p>
      <w:pPr>
        <w:pStyle w:val="BodyText"/>
        <w:bidi w:val="0"/>
        <w:spacing w:lineRule="auto" w:line="480" w:before="0" w:after="14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500"/>
      <w:numFmt w:val="lowerRoman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10</TotalTime>
  <Application>LibreOffice/25.2.5.2$Windows_X86_64 LibreOffice_project/03d19516eb2e1dd5d4ccd751a0d6f35f35e08022</Application>
  <AppVersion>15.0000</AppVersion>
  <Pages>5</Pages>
  <Words>471</Words>
  <Characters>2761</Characters>
  <CharactersWithSpaces>3202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2025-09-23T16:13:22Z</dcterms:created>
  <dc:creator/>
  <dc:description/>
  <dc:language>en-US</dc:language>
  <cp:lastModifiedBy/>
  <dcterms:modified xsi:type="dcterms:W3CDTF">2025-09-23T16:24:12Z</dcterms:modified>
  <cp:revision>2</cp:revision>
  <dc:subject/>
  <dc:title>1</dc:title>
</cp:coreProperties>
</file>