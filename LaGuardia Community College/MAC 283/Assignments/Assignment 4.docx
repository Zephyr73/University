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/>
      </w:pPr>
      <w:r>
        <w:rPr/>
        <w:t>Chapter 2</w:t>
      </w:r>
    </w:p>
    <w:p>
      <w:pPr>
        <w:pStyle w:val="Normal"/>
        <w:bidi w:val="0"/>
        <w:spacing w:lineRule="auto" w:line="480"/>
        <w:jc w:val="start"/>
        <w:rPr/>
      </w:pPr>
      <w:r>
        <w:rPr/>
        <w:t>3. Perform the following base conversions using subtraction or division-remainder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a. 137(10) =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137 / 3 = 45 = 2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45 / 3 = 15 = 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15 / 3 = 5 = 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5 / 3 = 1 = 2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1 / 3 = 0 = 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12002(3)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b. 248(10) =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248 / 5 = 49 = 3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49 / 5 = 9 = 4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9 / 5 = 1 = 4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1 / 5 = 0 = 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1443(5)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c. 387(10) =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387 / 7 = 55 = 2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55 / 7 = 7 = 6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7 / 7 = 1 = 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1 / 7 = 0 = 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1062(7)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d. 633(10) =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633 / 9 = 70 = 3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70 / 9 = 7 = 7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7 / 9 = 0 = 7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773(9)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4. Perform the following base conversions: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a. 20101(3) =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2*3^4 + 0*3^3 + 1*3^2 + 0*3^1 + 1*3^0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2*81 + 0*27 + 1*9 + 0*3 + 1*1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162 + 0 + 9 + 0 + 1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172(10)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b. 2302(5) =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2*5^3 + 3*5^2 + 0*5^1 + 2*5^0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2*125 + 3*25 + 0*5 + 2*1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250 + 75 + 0 + 2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327(10)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c. 1605(7) =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1*7^3 + 6*7^2 + 0*7^1 + 5*7^0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1*343 + 6*49 + 0*7 + 5*1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343 + 294 + 0 + 5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642(10)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d. 687(9) =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6*9^2 + 8*9^1 + 7*9^0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6*81 + 8*9 + 7*1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486 + 72 + 7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 xml:space="preserve">= 565(10) 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Chapter 3</w:t>
      </w:r>
    </w:p>
    <w:p>
      <w:pPr>
        <w:pStyle w:val="Normal"/>
        <w:bidi w:val="0"/>
        <w:spacing w:lineRule="auto" w:line="480"/>
        <w:jc w:val="start"/>
        <w:rPr/>
      </w:pPr>
      <w:r>
        <w:rPr/>
        <w:t>1. Construct a truth table for the following: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a) yz + z(xy)'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x y z | yz + z(xy)'</w:t>
      </w:r>
    </w:p>
    <w:p>
      <w:pPr>
        <w:pStyle w:val="Normal"/>
        <w:bidi w:val="0"/>
        <w:spacing w:lineRule="auto" w:line="480"/>
        <w:jc w:val="start"/>
        <w:rPr/>
      </w:pPr>
      <w:r>
        <w:rPr/>
        <w:t>0 0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0 1 | 1</w:t>
      </w:r>
    </w:p>
    <w:p>
      <w:pPr>
        <w:pStyle w:val="Normal"/>
        <w:bidi w:val="0"/>
        <w:spacing w:lineRule="auto" w:line="480"/>
        <w:jc w:val="start"/>
        <w:rPr/>
      </w:pPr>
      <w:r>
        <w:rPr/>
        <w:t>0 1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1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0 1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1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1 1 | 1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b) x(y' + z) + xyz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x y z | x(y' + z) + xyz</w:t>
      </w:r>
    </w:p>
    <w:p>
      <w:pPr>
        <w:pStyle w:val="Normal"/>
        <w:bidi w:val="0"/>
        <w:spacing w:lineRule="auto" w:line="480"/>
        <w:jc w:val="start"/>
        <w:rPr/>
      </w:pPr>
      <w:r>
        <w:rPr/>
        <w:t>0 0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0 1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1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0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1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1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1 1 | 1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c) (x + y)(x' + y)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x y z | (x + y)(x' + y)</w:t>
      </w:r>
    </w:p>
    <w:p>
      <w:pPr>
        <w:pStyle w:val="Normal"/>
        <w:bidi w:val="0"/>
        <w:spacing w:lineRule="auto" w:line="480"/>
        <w:jc w:val="start"/>
        <w:rPr/>
      </w:pPr>
      <w:r>
        <w:rPr/>
        <w:t>0 0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0 1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0 1 1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0 1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1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1 1 | 1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2. Construct a truth table for the following: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a) xyz + x(yz)' + x'(y + z) + (xyz)'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x y z | xyz + x(yz)' + x'(y + z) + (xyz)'</w:t>
      </w:r>
    </w:p>
    <w:p>
      <w:pPr>
        <w:pStyle w:val="Normal"/>
        <w:bidi w:val="0"/>
        <w:spacing w:lineRule="auto" w:line="480"/>
        <w:jc w:val="start"/>
        <w:rPr/>
      </w:pPr>
      <w:r>
        <w:rPr/>
        <w:t>0 0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0 0 1 | 1</w:t>
      </w:r>
    </w:p>
    <w:p>
      <w:pPr>
        <w:pStyle w:val="Normal"/>
        <w:bidi w:val="0"/>
        <w:spacing w:lineRule="auto" w:line="480"/>
        <w:jc w:val="start"/>
        <w:rPr/>
      </w:pPr>
      <w:r>
        <w:rPr/>
        <w:t>0 1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0 1 1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1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1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1 1 | 1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b) (x + y')(x' + z')(y' + z')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x y z | (x + y')(x' + z')(y' + z')</w:t>
      </w:r>
    </w:p>
    <w:p>
      <w:pPr>
        <w:pStyle w:val="Normal"/>
        <w:bidi w:val="0"/>
        <w:spacing w:lineRule="auto" w:line="480"/>
        <w:jc w:val="start"/>
        <w:rPr/>
      </w:pPr>
      <w:r>
        <w:rPr/>
        <w:t>0 0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0 0 1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0 | 1</w:t>
      </w:r>
    </w:p>
    <w:p>
      <w:pPr>
        <w:pStyle w:val="Normal"/>
        <w:bidi w:val="0"/>
        <w:spacing w:lineRule="auto" w:line="480"/>
        <w:jc w:val="start"/>
        <w:rPr/>
      </w:pPr>
      <w:r>
        <w:rPr/>
        <w:t>0 1 1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0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0 1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1 0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1 1 | 0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3. Using DeMorgan’s Law, write an expression for the complement of F: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F(x, y, z) = xy'(x + z)</w:t>
      </w:r>
    </w:p>
    <w:p>
      <w:pPr>
        <w:pStyle w:val="Normal"/>
        <w:bidi w:val="0"/>
        <w:spacing w:lineRule="auto" w:line="480"/>
        <w:jc w:val="start"/>
        <w:rPr/>
      </w:pPr>
      <w:r>
        <w:rPr/>
        <w:t>F' = [xy'(x + z)]'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(xy')' + (x + z)'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(x' + y) + (x' z')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x' + y + x'z'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</w:t>
      </w:r>
      <w:r>
        <w:rPr/>
        <w:t>= x' + y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27.Given the function F(x,y,z) = y(x'z + xz') + x(yz + yz')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a) </w:t>
      </w:r>
    </w:p>
    <w:p>
      <w:pPr>
        <w:pStyle w:val="Normal"/>
        <w:bidi w:val="0"/>
        <w:spacing w:lineRule="auto" w:line="480"/>
        <w:jc w:val="start"/>
        <w:rPr/>
      </w:pPr>
      <w:r>
        <w:rPr/>
        <w:t>x y z | x'z + xz' | yz + yz' | y(x'z + xz') | x(yz + yz') | F</w:t>
      </w:r>
    </w:p>
    <w:p>
      <w:pPr>
        <w:pStyle w:val="Normal"/>
        <w:bidi w:val="0"/>
        <w:spacing w:lineRule="auto" w:line="480"/>
        <w:jc w:val="start"/>
        <w:rPr/>
      </w:pPr>
      <w:r>
        <w:rPr/>
        <w:t>0 0 0 | 0         | 0        | 0            | 0           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0 1 | 0         | 0        | 0            | 0           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0 | 0         | 0        | 0            | 0           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1 | 1         | 1        | 1            | 0           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0 | 0         | 0        | 0            | 0           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0 1 | 1         | 0        | 0            | 0           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1 0 | 1         | 1        | 1            | 1           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1 1 | 0         | 1        | 0            | 1            | 1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b) attached separately</w:t>
      </w:r>
    </w:p>
    <w:p>
      <w:pPr>
        <w:pStyle w:val="Normal"/>
        <w:bidi w:val="0"/>
        <w:spacing w:lineRule="auto" w:line="480"/>
        <w:jc w:val="start"/>
        <w:rPr/>
      </w:pPr>
      <w:r>
        <w:rPr/>
        <w:t>c) Simplify F(x,y,z) = y(x'z + xz') + x(yz + yz') using Boolean algebra: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F = y(x'z + xz') + x(yz + yz')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</w:t>
      </w:r>
      <w:r>
        <w:rPr/>
        <w:t xml:space="preserve">= y(x XOR z) + x*y 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</w:t>
      </w:r>
      <w:r>
        <w:rPr/>
        <w:t xml:space="preserve">= yx'z + yxz' + xy 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</w:t>
      </w:r>
      <w:r>
        <w:rPr/>
        <w:t>= x'y z + xy z' + xy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</w:t>
      </w:r>
      <w:r>
        <w:rPr/>
        <w:t>= x'y z + xy(z' + 1)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</w:t>
      </w:r>
      <w:r>
        <w:rPr/>
        <w:t>= x'y z + xy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</w:t>
      </w:r>
    </w:p>
    <w:p>
      <w:pPr>
        <w:pStyle w:val="Normal"/>
        <w:bidi w:val="0"/>
        <w:spacing w:lineRule="auto" w:line="480"/>
        <w:jc w:val="start"/>
        <w:rPr/>
      </w:pPr>
      <w:r>
        <w:rPr/>
        <w:t>d) Truth table for simplified expression F = xy + x'yz: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x y z | x'yz | xy | F</w:t>
      </w:r>
    </w:p>
    <w:p>
      <w:pPr>
        <w:pStyle w:val="Normal"/>
        <w:bidi w:val="0"/>
        <w:spacing w:lineRule="auto" w:line="480"/>
        <w:jc w:val="start"/>
        <w:rPr/>
      </w:pPr>
      <w:r>
        <w:rPr/>
        <w:t>0 0 0 | 0    | 0 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0 1 | 0    | 0 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0 | 0    | 0  |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1 | 1    | 0 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0 | 0    | 0 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0 1 | 0    | 0  | 0</w:t>
      </w:r>
    </w:p>
    <w:p>
      <w:pPr>
        <w:pStyle w:val="Normal"/>
        <w:bidi w:val="0"/>
        <w:spacing w:lineRule="auto" w:line="480"/>
        <w:jc w:val="start"/>
        <w:rPr/>
      </w:pPr>
      <w:r>
        <w:rPr/>
        <w:t>1 1 0 | 0    | 1  | 1</w:t>
      </w:r>
    </w:p>
    <w:p>
      <w:pPr>
        <w:pStyle w:val="Normal"/>
        <w:bidi w:val="0"/>
        <w:spacing w:lineRule="auto" w:line="480"/>
        <w:jc w:val="start"/>
        <w:rPr/>
      </w:pPr>
      <w:r>
        <w:rPr/>
        <w:t>1 1 1 | 0    | 1  | 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e) attached </w:t>
      </w:r>
    </w:p>
    <w:p>
      <w:pPr>
        <w:pStyle w:val="Normal"/>
        <w:bidi w:val="0"/>
        <w:spacing w:lineRule="auto" w:line="480"/>
        <w:jc w:val="start"/>
        <w:rPr/>
      </w:pPr>
      <w:r>
        <w:rPr/>
        <w:t>37. Attached Separately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43. Assume you have the following truth tables for functions F1 (w,x,y,z) and F2 (w,x,y,z) 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a. </w:t>
      </w:r>
      <w:r>
        <w:rPr/>
        <w:t>F1 = w’x’y’z + w’x’yz + wx’y’z + wx’yz + wxy’z’ + wxy’z + wxyz’ + wxyz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F2 = w’x’y’z + w’x’yz + wxy’z’ + wxy’z + wxyz’ + wxyz</w:t>
      </w:r>
    </w:p>
    <w:p>
      <w:pPr>
        <w:pStyle w:val="Normal"/>
        <w:bidi w:val="0"/>
        <w:spacing w:lineRule="auto" w:line="480"/>
        <w:jc w:val="start"/>
        <w:rPr/>
      </w:pPr>
      <w:r>
        <w:rPr/>
        <w:t>b. F1 = w’x’z(y’ + y) + wx’z(y’ + y) + wx(y’z’ + y’z + yz’ + yz)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     </w:t>
      </w:r>
      <w:r>
        <w:rPr/>
        <w:t>= w’x’z + wx’z + wx(y’(z’ + z) + y(z’+z))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     </w:t>
      </w:r>
      <w:r>
        <w:rPr/>
        <w:t>= w’x’z + wx’z + wx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F2 = w’x’z(y’ + y) + wx(y’z’ + y’z + yz’ + yz)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     </w:t>
      </w:r>
      <w:r>
        <w:rPr/>
        <w:t>= w’x’z + wx</w:t>
      </w:r>
    </w:p>
    <w:p>
      <w:pPr>
        <w:pStyle w:val="Normal"/>
        <w:bidi w:val="0"/>
        <w:spacing w:lineRule="auto" w:line="480"/>
        <w:jc w:val="start"/>
        <w:rPr/>
      </w:pPr>
      <w:r>
        <w:rPr/>
        <w:t>c. attached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</Template>
  <TotalTime>189</TotalTime>
  <Application>LibreOffice/25.2.5.2$Windows_X86_64 LibreOffice_project/03d19516eb2e1dd5d4ccd751a0d6f35f35e08022</Application>
  <AppVersion>15.0000</AppVersion>
  <Pages>8</Pages>
  <Words>1002</Words>
  <Characters>2035</Characters>
  <CharactersWithSpaces>3415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2025-10-04T22:27:39Z</dcterms:created>
  <dc:creator/>
  <dc:description/>
  <dc:language>en-US</dc:language>
  <cp:lastModifiedBy/>
  <dcterms:modified xsi:type="dcterms:W3CDTF">2025-10-05T21:00:49Z</dcterms:modified>
  <cp:revision>6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