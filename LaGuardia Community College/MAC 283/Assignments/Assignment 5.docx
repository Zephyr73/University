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start"/>
        <w:rPr/>
      </w:pPr>
      <w:r>
        <w:rPr/>
        <w:t>50.</w:t>
      </w:r>
    </w:p>
    <w:p>
      <w:pPr>
        <w:pStyle w:val="Normal"/>
        <w:bidi w:val="0"/>
        <w:spacing w:lineRule="auto" w:line="480"/>
        <w:jc w:val="start"/>
        <w:rPr/>
      </w:pPr>
      <w:r>
        <w:rPr/>
        <w:t>X Y A | A_next B_next</w:t>
      </w:r>
    </w:p>
    <w:p>
      <w:pPr>
        <w:pStyle w:val="Normal"/>
        <w:bidi w:val="0"/>
        <w:spacing w:lineRule="auto" w:line="480"/>
        <w:jc w:val="start"/>
        <w:rPr/>
      </w:pPr>
      <w:r>
        <w:rPr/>
        <w:t>0 0 0 |   0       1</w:t>
      </w:r>
    </w:p>
    <w:p>
      <w:pPr>
        <w:pStyle w:val="Normal"/>
        <w:bidi w:val="0"/>
        <w:spacing w:lineRule="auto" w:line="480"/>
        <w:jc w:val="start"/>
        <w:rPr/>
      </w:pPr>
      <w:r>
        <w:rPr/>
        <w:t>0 0 1 |   1       1</w:t>
      </w:r>
    </w:p>
    <w:p>
      <w:pPr>
        <w:pStyle w:val="Normal"/>
        <w:bidi w:val="0"/>
        <w:spacing w:lineRule="auto" w:line="480"/>
        <w:jc w:val="start"/>
        <w:rPr/>
      </w:pPr>
      <w:r>
        <w:rPr/>
        <w:t>0 1 0 |   0       0</w:t>
      </w:r>
    </w:p>
    <w:p>
      <w:pPr>
        <w:pStyle w:val="Normal"/>
        <w:bidi w:val="0"/>
        <w:spacing w:lineRule="auto" w:line="480"/>
        <w:jc w:val="start"/>
        <w:rPr/>
      </w:pPr>
      <w:r>
        <w:rPr/>
        <w:t>0 1 1 |   0       1</w:t>
      </w:r>
    </w:p>
    <w:p>
      <w:pPr>
        <w:pStyle w:val="Normal"/>
        <w:bidi w:val="0"/>
        <w:spacing w:lineRule="auto" w:line="480"/>
        <w:jc w:val="start"/>
        <w:rPr/>
      </w:pPr>
      <w:r>
        <w:rPr/>
        <w:t>1 0 0 |   1       1</w:t>
      </w:r>
    </w:p>
    <w:p>
      <w:pPr>
        <w:pStyle w:val="Normal"/>
        <w:bidi w:val="0"/>
        <w:spacing w:lineRule="auto" w:line="480"/>
        <w:jc w:val="start"/>
        <w:rPr/>
      </w:pPr>
      <w:r>
        <w:rPr/>
        <w:t>1 0 1 |   1       1</w:t>
      </w:r>
    </w:p>
    <w:p>
      <w:pPr>
        <w:pStyle w:val="Normal"/>
        <w:bidi w:val="0"/>
        <w:spacing w:lineRule="auto" w:line="480"/>
        <w:jc w:val="start"/>
        <w:rPr/>
      </w:pPr>
      <w:r>
        <w:rPr/>
        <w:t>1 1 0 |   1       0</w:t>
      </w:r>
    </w:p>
    <w:p>
      <w:pPr>
        <w:pStyle w:val="Normal"/>
        <w:bidi w:val="0"/>
        <w:spacing w:lineRule="auto" w:line="480"/>
        <w:jc w:val="start"/>
        <w:rPr/>
      </w:pPr>
      <w:r>
        <w:rPr/>
        <w:t>1 1 1 |   0       1</w:t>
      </w:r>
    </w:p>
    <w:p>
      <w:pPr>
        <w:pStyle w:val="BodyText"/>
        <w:bidi w:val="0"/>
        <w:spacing w:lineRule="auto" w:line="480"/>
        <w:jc w:val="start"/>
        <w:rPr/>
      </w:pPr>
      <w:r>
        <w:rPr>
          <w:b w:val="false"/>
          <w:bCs w:val="false"/>
        </w:rPr>
        <w:t xml:space="preserve">For the JK flip-flop The inputs are </w:t>
      </w:r>
      <w:r>
        <w:rPr>
          <w:rStyle w:val="Strong"/>
          <w:b w:val="false"/>
          <w:bCs w:val="false"/>
        </w:rPr>
        <w:t>J = X</w:t>
      </w:r>
      <w:r>
        <w:rPr>
          <w:b w:val="false"/>
          <w:bCs w:val="false"/>
        </w:rPr>
        <w:t xml:space="preserve"> and </w:t>
      </w:r>
      <w:r>
        <w:rPr>
          <w:rStyle w:val="Strong"/>
          <w:b w:val="false"/>
          <w:bCs w:val="false"/>
        </w:rPr>
        <w:t>K = Y'</w:t>
      </w:r>
      <w:r>
        <w:rPr>
          <w:b w:val="false"/>
          <w:bCs w:val="false"/>
        </w:rPr>
        <w:t xml:space="preserve"> (because of the inverter). From JK flip-flop rules, If J = 0 and K = 0, the output </w:t>
      </w:r>
      <w:r>
        <w:rPr>
          <w:rStyle w:val="Strong"/>
          <w:b w:val="false"/>
          <w:bCs w:val="false"/>
        </w:rPr>
        <w:t>A</w:t>
      </w:r>
      <w:r>
        <w:rPr>
          <w:b w:val="false"/>
          <w:bCs w:val="false"/>
        </w:rPr>
        <w:t xml:space="preserve"> stays the same. If J = 0 and K = 1, it resets (A = 0). If J = 1 and K = 0, it sets (A = 1). If J = 1 and K = 1, it toggles.</w:t>
      </w:r>
    </w:p>
    <w:p>
      <w:pPr>
        <w:pStyle w:val="BodyText"/>
        <w:bidi w:val="0"/>
        <w:spacing w:lineRule="auto" w:line="480"/>
        <w:jc w:val="start"/>
        <w:rPr/>
      </w:pPr>
      <w:r>
        <w:rPr>
          <w:b w:val="false"/>
          <w:bCs w:val="false"/>
        </w:rPr>
        <w:t xml:space="preserve">For the D flip-flop, The D input is the output of the OR gate, which combines </w:t>
      </w:r>
      <w:r>
        <w:rPr>
          <w:rStyle w:val="Strong"/>
          <w:b w:val="false"/>
          <w:bCs w:val="false"/>
        </w:rPr>
        <w:t>X</w:t>
      </w:r>
      <w:r>
        <w:rPr>
          <w:b w:val="false"/>
          <w:bCs w:val="false"/>
        </w:rPr>
        <w:t xml:space="preserve"> and </w:t>
      </w:r>
      <w:r>
        <w:rPr>
          <w:rStyle w:val="Strong"/>
          <w:b w:val="false"/>
          <w:bCs w:val="false"/>
        </w:rPr>
        <w:t>A</w:t>
      </w:r>
      <w:r>
        <w:rPr>
          <w:b w:val="false"/>
          <w:bCs w:val="false"/>
        </w:rPr>
        <w:t xml:space="preserve"> (so D = X + A). The D flip-flop just transfers the D input to </w:t>
      </w:r>
      <w:r>
        <w:rPr>
          <w:rStyle w:val="Strong"/>
          <w:b w:val="false"/>
          <w:bCs w:val="false"/>
        </w:rPr>
        <w:t>B</w:t>
      </w:r>
      <w:r>
        <w:rPr>
          <w:b w:val="false"/>
          <w:bCs w:val="false"/>
        </w:rPr>
        <w:t xml:space="preserve"> at the next clock edge, so </w:t>
      </w:r>
      <w:r>
        <w:rPr>
          <w:rStyle w:val="Strong"/>
          <w:b w:val="false"/>
          <w:bCs w:val="false"/>
        </w:rPr>
        <w:t>B_next = X + A</w:t>
      </w:r>
      <w:r>
        <w:rPr>
          <w:b w:val="false"/>
          <w:bCs w:val="false"/>
        </w:rPr>
        <w:t>.</w:t>
        <w:br/>
        <w:t xml:space="preserve">The JK flip-flop’s behavior gives me </w:t>
      </w:r>
      <w:r>
        <w:rPr>
          <w:rStyle w:val="Strong"/>
          <w:b w:val="false"/>
          <w:bCs w:val="false"/>
        </w:rPr>
        <w:t>A_next</w:t>
      </w:r>
      <w:r>
        <w:rPr>
          <w:b w:val="false"/>
          <w:bCs w:val="false"/>
        </w:rPr>
        <w:t xml:space="preserve">, and plugging X and A into the OR gate gives me </w:t>
      </w:r>
      <w:r>
        <w:rPr>
          <w:rStyle w:val="Strong"/>
          <w:b w:val="false"/>
          <w:bCs w:val="false"/>
        </w:rPr>
        <w:t>B_next</w:t>
      </w:r>
      <w:r>
        <w:rPr>
          <w:b w:val="false"/>
          <w:bCs w:val="false"/>
        </w:rPr>
        <w:t>.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65.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a. 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Input: 1 0 0 1 0 1 1 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Start State: 00 (shift register: m1, m2 = 0,0)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Generator polynomials: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g1 = 111 (7 octal)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g2 = 101 (5 octal)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Calculation step-by-step: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Input=1, State=00 (0,0)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Register bits: [1, 0, 0]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Output1 = (1*1 + 0*1 + 0*1) mod 2 = 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Output2 = (1*1 + 0*0 + 0*1) mod 2 = 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 = 11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New State = (1,0) = 10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Input=0, State=10 (1,0)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Register bits: [0, 1, 0]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Output1 = (0*1 + 1*1 + 0*1) mod 2 = 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Output2 = (0*1 + 1*0 + 0*1) mod 2 = 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 = 10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New State = (0,1) = 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Input=0, State=01 (0,1)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Register bits: [0, 0, 1]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Output1 = (0*1 + 0*1 + 1*1) mod 2 = 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Output2 = (0*1 + 0*0 + 1*1) mod 2 = 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 = 11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New State = (0,0) = 00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Input=1, State=00 (0,0)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Register bits: [1, 0, 0]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Output1 = 1, Output2 = 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 = 11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New State = (1,0) = 10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Input=0, State=10 (1,0)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Register bits: [0, 1, 0]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Output1 = 1, Output2 = 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 = 10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New State = (0,1) = 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Input=1, State=01 (0,1)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Register bits: [1, 0, 1]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Output1 = (1*1 + 0*1 + 1*1) mod 2 = 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Output2 = (1*1 + 0*0 + 1*1) mod 2 = 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 = 00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New State = (1,0) = 10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Input=1, State=10 (1,0)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Register bits: [1, 1, 0]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Output1 = (1*1 + 1*1 + 0*1) mod 2 = 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Output2 = (1*1 + 1*0 + 0*1) mod 2 = 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 = 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New State = (1,1) = 11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Input=0, State=11 (1,1)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Register bits: [0, 1, 1]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Output1 = (0*1 + 1*1 + 1*1) mod 2 = 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Output2 = (0*1 + 1*0 + 1*1) mod 2 = 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 = 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New State = (0,1) = 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 string (grouped): 11 10 11 11 10 00 01 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Output string (continuous): 1110111110000101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Answer for (a): 1110111110000101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b) In which state is the encoder after the sequence in part a is read?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From the final step above, after processing the 8th input bit, the new state is 01.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Answer for (b): 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c) Which bit is in error in the string, 11 01 10 11 11 11 10? What is the probable value of the string?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Using the Viterbi algorithm (trellis computation done on scratch paper), the most likely transmitted sequence corresponds to the input bits: 1 1 0 0 1 1 0.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Re-encoding this input sequence from state 00 gives the correct encoded output: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Input: 1, State=00 -&gt; Output=11, Next State=10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Input: 1, State=10 -&gt; Output=01, Next State=11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Input: 0, State=11 -&gt; Output=01, Next State=01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Input: 0, State=01 -&gt; Output=11, Next State=00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Input: 1, State=00 -&gt; Output=11, Next State=10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Input: 1, State=10 -&gt; Output=01, Next State=11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Input: 0, State=11 -&gt; Output=01, Next State=01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Correct encoded string: 11 01 01 11 11 01 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Comparing with the received string: 11 01 10 11 11 11 10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The first discrepancy is in the 3rd pair. The first bit of this pair is different.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Counting the bits from the start of the sequence, the 5th bit is the one in error.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Probable value of the string is the corrected one: 11 01 01 11 11 01 01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Answer for (c):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The bit in error is the 5th bit of the received sequence.</w:t>
      </w:r>
    </w:p>
    <w:p>
      <w:pPr>
        <w:pStyle w:val="Normal"/>
        <w:bidi w:val="0"/>
        <w:spacing w:lineRule="auto" w:line="480"/>
        <w:jc w:val="start"/>
        <w:rPr>
          <w:b w:val="false"/>
          <w:bCs w:val="false"/>
        </w:rPr>
      </w:pPr>
      <w:r>
        <w:rPr>
          <w:b w:val="false"/>
          <w:bCs w:val="false"/>
        </w:rPr>
        <w:t>The probable value of the string is 11010111110101.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  <w:font w:name="OpenSymbol">
    <w:altName w:val="Arial Unicode MS"/>
    <w:charset w:val="0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</Template>
  <TotalTime>3</TotalTime>
  <Application>LibreOffice/25.2.5.2$Windows_X86_64 LibreOffice_project/03d19516eb2e1dd5d4ccd751a0d6f35f35e08022</Application>
  <AppVersion>15.0000</AppVersion>
  <Pages>6</Pages>
  <Words>766</Words>
  <Characters>2689</Characters>
  <CharactersWithSpaces>3430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2025-10-19T23:13:35Z</dcterms:created>
  <dc:creator/>
  <dc:description/>
  <dc:language>en-US</dc:language>
  <cp:lastModifiedBy/>
  <dcterms:modified xsi:type="dcterms:W3CDTF">2025-10-19T23:26:50Z</dcterms:modified>
  <cp:revision>2</cp:revision>
  <dc:subject/>
  <dc:title>1</dc:title>
</cp:coreProperties>
</file>